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E1A60A" w14:textId="50A53645" w:rsidR="00A96CA7" w:rsidRPr="00F72838" w:rsidRDefault="00CD7200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2838">
        <w:rPr>
          <w:rFonts w:ascii="Arial" w:eastAsiaTheme="minorEastAsia" w:hAnsi="Arial" w:cs="Arial"/>
          <w:b/>
          <w:sz w:val="24"/>
          <w:szCs w:val="24"/>
        </w:rPr>
        <w:t xml:space="preserve">AO JUÍZO DA </w:t>
      </w:r>
      <w:proofErr w:type="spellStart"/>
      <w:r w:rsidR="00F72838" w:rsidRPr="00F72838">
        <w:rPr>
          <w:rFonts w:ascii="Arial" w:eastAsiaTheme="minorEastAsia" w:hAnsi="Arial" w:cs="Arial"/>
          <w:b/>
          <w:sz w:val="24"/>
          <w:szCs w:val="24"/>
        </w:rPr>
        <w:t>{{vara}}{% if vara_estado %}, {{vara_estado}}{% endif %}</w:t>
      </w:r>
      <w:r w:rsidRPr="00F72838">
        <w:rPr>
          <w:rFonts w:ascii="Arial" w:eastAsiaTheme="minorEastAsia" w:hAnsi="Arial" w:cs="Arial"/>
          <w:b/>
          <w:sz w:val="24"/>
          <w:szCs w:val="24"/>
        </w:rPr>
      </w:r>
      <w:proofErr w:type="spellEnd"/>
      <w:r w:rsidRPr="00F72838">
        <w:rPr>
          <w:rFonts w:ascii="Arial" w:eastAsiaTheme="minorEastAsia" w:hAnsi="Arial" w:cs="Arial"/>
          <w:b/>
          <w:sz w:val="24"/>
          <w:szCs w:val="24"/>
        </w:rPr>
      </w:r>
      <w:r w:rsidR="00F72838" w:rsidRPr="00F72838">
        <w:rPr>
          <w:rFonts w:ascii="Arial" w:eastAsiaTheme="minorEastAsia" w:hAnsi="Arial" w:cs="Arial"/>
          <w:b/>
          <w:sz w:val="24"/>
          <w:szCs w:val="24"/>
        </w:rPr>
      </w:r>
      <w:r w:rsidRPr="00F72838">
        <w:rPr>
          <w:rFonts w:ascii="Arial" w:eastAsiaTheme="minorEastAsia" w:hAnsi="Arial" w:cs="Arial"/>
          <w:b/>
          <w:sz w:val="24"/>
          <w:szCs w:val="24"/>
        </w:rPr>
      </w:r>
    </w:p>
    <w:p w14:paraId="0EDB8C56" w14:textId="14E4DF05" w:rsidR="0030770D" w:rsidRPr="00F72838" w:rsidRDefault="0030770D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4C7A0A" w14:textId="3C58D7C4" w:rsidR="00BF435B" w:rsidRPr="00F72838" w:rsidRDefault="00BF435B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5A3B8B" w14:textId="2116B697" w:rsidR="002A227A" w:rsidRPr="00F72838" w:rsidRDefault="002A227A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E1A60A" w14:textId="50A53645" w:rsidR="00A96CA7" w:rsidRPr="00F72838" w:rsidRDefault="00CD7200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2838">
        <w:rPr>
          <w:rFonts w:ascii="Arial" w:eastAsiaTheme="minorEastAsia" w:hAnsi="Arial" w:cs="Arial"/>
          <w:b w:val="0"/>
          <w:sz w:val="24"/>
          <w:szCs w:val="24"/>
        </w:rPr>
        <w:t>Autos nº {{processo}}</w:t>
      </w:r>
      <w:proofErr w:type="spellStart"/>
      <w:r w:rsidR="00F72838" w:rsidRPr="00F72838">
        <w:rPr>
          <w:rFonts w:ascii="Arial" w:eastAsiaTheme="minorEastAsia" w:hAnsi="Arial" w:cs="Arial"/>
          <w:b/>
          <w:sz w:val="24"/>
          <w:szCs w:val="24"/>
        </w:rPr>
      </w:r>
      <w:r w:rsidRPr="00F72838">
        <w:rPr>
          <w:rFonts w:ascii="Arial" w:eastAsiaTheme="minorEastAsia" w:hAnsi="Arial" w:cs="Arial"/>
          <w:b/>
          <w:sz w:val="24"/>
          <w:szCs w:val="24"/>
        </w:rPr>
      </w:r>
      <w:proofErr w:type="spellEnd"/>
      <w:r w:rsidRPr="00F72838">
        <w:rPr>
          <w:rFonts w:ascii="Arial" w:eastAsiaTheme="minorEastAsia" w:hAnsi="Arial" w:cs="Arial"/>
          <w:b/>
          <w:sz w:val="24"/>
          <w:szCs w:val="24"/>
        </w:rPr>
      </w:r>
      <w:r w:rsidR="00F72838" w:rsidRPr="00F72838">
        <w:rPr>
          <w:rFonts w:ascii="Arial" w:eastAsiaTheme="minorEastAsia" w:hAnsi="Arial" w:cs="Arial"/>
          <w:b/>
          <w:sz w:val="24"/>
          <w:szCs w:val="24"/>
        </w:rPr>
      </w:r>
      <w:r w:rsidRPr="00F72838">
        <w:rPr>
          <w:rFonts w:ascii="Arial" w:eastAsiaTheme="minorEastAsia" w:hAnsi="Arial" w:cs="Arial"/>
          <w:b/>
          <w:sz w:val="24"/>
          <w:szCs w:val="24"/>
        </w:rPr>
      </w:r>
    </w:p>
    <w:p w14:paraId="7F678356" w14:textId="6188A579" w:rsidR="002A227A" w:rsidRPr="00F72838" w:rsidRDefault="002A227A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40FF87" w14:textId="71675608" w:rsidR="002A227A" w:rsidRPr="00F72838" w:rsidRDefault="002A227A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D27ED2" w14:textId="46A0B837" w:rsidR="00960192" w:rsidRPr="00F72838" w:rsidRDefault="00960192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C7F0F2" w14:textId="1FBB338D" w:rsidR="002A227A" w:rsidRPr="00F72838" w:rsidRDefault="002A227A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B56690" w14:textId="0F7B836F" w:rsidR="002A227A" w:rsidRPr="00F72838" w:rsidRDefault="002A227A" w:rsidP="002A227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3171F6" w14:textId="6E800C92" w:rsidR="00DA6CE0" w:rsidRPr="00F72838" w:rsidRDefault="00CD7200" w:rsidP="00CD7200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2838">
        <w:rPr>
          <w:rFonts w:ascii="Arial" w:hAnsi="Arial" w:cs="Arial"/>
          <w:sz w:val="24"/>
          <w:szCs w:val="24"/>
        </w:rPr>
        <w:tab/>
      </w:r>
      <w:r w:rsidR="00ED5EB5" w:rsidRPr="00ED5EB5">
        <w:rPr>
          <w:rFonts w:ascii="Arial" w:hAnsi="Arial" w:cs="Arial"/>
          <w:b/>
          <w:sz w:val="24"/>
          <w:szCs w:val="24"/>
        </w:rPr>
        <w:t>DEFENSORIA PÚBLICA DO ESTADO DE MATO GROSSO DO SUL</w:t>
      </w:r>
      <w:r w:rsidR="00ED5EB5" w:rsidRPr="00F72838">
        <w:rPr>
          <w:rFonts w:ascii="Arial" w:hAnsi="Arial" w:cs="Arial"/>
          <w:sz w:val="24"/>
          <w:szCs w:val="24"/>
        </w:rPr>
        <w:t xml:space="preserve">, </w:t>
      </w:r>
      <w:r w:rsidR="00F72838">
        <w:rPr>
          <w:rFonts w:ascii="Arial" w:hAnsi="Arial" w:cs="Arial"/>
          <w:sz w:val="24"/>
          <w:szCs w:val="24"/>
        </w:rPr>
        <w:t xml:space="preserve">no âmbito do </w:t>
      </w:r>
      <w:r w:rsidR="00F72838" w:rsidRPr="00F72838">
        <w:rPr>
          <w:rFonts w:ascii="Arial" w:hAnsi="Arial" w:cs="Arial"/>
          <w:b/>
          <w:sz w:val="24"/>
          <w:szCs w:val="24"/>
        </w:rPr>
        <w:t>Mutirão Processual – Pena Justa</w:t>
      </w:r>
      <w:r w:rsidR="00F72838">
        <w:rPr>
          <w:rFonts w:ascii="Arial" w:hAnsi="Arial" w:cs="Arial"/>
          <w:sz w:val="24"/>
          <w:szCs w:val="24"/>
        </w:rPr>
        <w:t xml:space="preserve">, em favor de {{nome}}, vem, </w:t>
      </w:r>
      <w:r w:rsidR="0030770D" w:rsidRPr="00F72838">
        <w:rPr>
          <w:rFonts w:ascii="Arial" w:hAnsi="Arial" w:cs="Arial"/>
          <w:sz w:val="24"/>
          <w:szCs w:val="24"/>
        </w:rPr>
        <w:t xml:space="preserve">respeitosamente, à presença de Vossa Excelência, </w:t>
      </w:r>
      <w:r w:rsidR="00CB56E1" w:rsidRPr="00F72838">
        <w:rPr>
          <w:rFonts w:ascii="Arial" w:hAnsi="Arial" w:cs="Arial"/>
          <w:sz w:val="24"/>
          <w:szCs w:val="24"/>
        </w:rPr>
        <w:t xml:space="preserve">requerer a </w:t>
      </w:r>
      <w:r w:rsidR="00CB56E1" w:rsidRPr="00F72838">
        <w:rPr>
          <w:rFonts w:ascii="Arial" w:hAnsi="Arial" w:cs="Arial"/>
          <w:b/>
          <w:sz w:val="24"/>
          <w:szCs w:val="24"/>
        </w:rPr>
        <w:t>EXTINÇÃO DA PUNIBILIDADE</w:t>
      </w:r>
      <w:r w:rsidR="00CB56E1" w:rsidRPr="00F72838">
        <w:rPr>
          <w:rFonts w:ascii="Arial" w:hAnsi="Arial" w:cs="Arial"/>
          <w:sz w:val="24"/>
          <w:szCs w:val="24"/>
        </w:rPr>
        <w:t xml:space="preserve">, em virtude de cumprimento integral da pena </w:t>
      </w:r>
      <w:r w:rsidR="0007002F">
        <w:rPr>
          <w:rFonts w:ascii="Arial" w:hAnsi="Arial" w:cs="Arial"/>
          <w:sz w:val="24"/>
          <w:szCs w:val="24"/>
        </w:rPr>
        <w:t xml:space="preserve">imposta, conforme apontado pelo próprio sistema SEEU. </w:t>
      </w:r>
    </w:p>
    <w:p w14:paraId="002B66CE" w14:textId="77777777" w:rsidR="0009429A" w:rsidRPr="00F72838" w:rsidRDefault="0009429A" w:rsidP="002A227A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0C3336" w14:textId="59743D0E" w:rsidR="00953EA9" w:rsidRPr="00F72838" w:rsidRDefault="005B424E" w:rsidP="002A227A">
      <w:pPr>
        <w:tabs>
          <w:tab w:val="left" w:pos="709"/>
        </w:tabs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72838">
        <w:rPr>
          <w:rFonts w:ascii="Arial" w:hAnsi="Arial" w:cs="Arial"/>
          <w:b/>
          <w:sz w:val="24"/>
          <w:szCs w:val="24"/>
        </w:rPr>
        <w:tab/>
        <w:t xml:space="preserve">     </w:t>
      </w:r>
      <w:r w:rsidR="00953EA9" w:rsidRPr="00F72838">
        <w:rPr>
          <w:rFonts w:ascii="Arial" w:hAnsi="Arial" w:cs="Arial"/>
          <w:sz w:val="24"/>
          <w:szCs w:val="24"/>
        </w:rPr>
        <w:t>Pede deferimento.</w:t>
      </w:r>
    </w:p>
    <w:p w14:paraId="2F3B6E9E" w14:textId="5209FC9F" w:rsidR="00953EA9" w:rsidRPr="00F72838" w:rsidRDefault="00953EA9" w:rsidP="002A227A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2838">
        <w:rPr>
          <w:rFonts w:ascii="Arial" w:hAnsi="Arial" w:cs="Arial"/>
          <w:sz w:val="24"/>
          <w:szCs w:val="24"/>
        </w:rPr>
        <w:tab/>
      </w:r>
      <w:r w:rsidR="00973780" w:rsidRPr="00F72838">
        <w:rPr>
          <w:rFonts w:ascii="Arial" w:hAnsi="Arial" w:cs="Arial"/>
          <w:sz w:val="24"/>
          <w:szCs w:val="24"/>
        </w:rPr>
        <w:t>Campo Grande - MS, {{hoje_extenso}}.</w:t>
      </w:r>
      <w:r w:rsidR="00F72838">
        <w:rPr>
          <w:rFonts w:ascii="Arial" w:hAnsi="Arial" w:cs="Arial"/>
          <w:sz w:val="24"/>
          <w:szCs w:val="24"/>
        </w:rPr>
      </w:r>
      <w:r w:rsidR="00F72838">
        <w:rPr>
          <w:rFonts w:ascii="Arial" w:hAnsi="Arial" w:cs="Arial"/>
          <w:sz w:val="24"/>
          <w:szCs w:val="24"/>
        </w:rPr>
      </w:r>
      <w:r w:rsidR="00F72838">
        <w:rPr>
          <w:rFonts w:ascii="Arial" w:hAnsi="Arial" w:cs="Arial"/>
          <w:sz w:val="24"/>
          <w:szCs w:val="24"/>
        </w:rPr>
      </w:r>
      <w:r w:rsidR="00F72838">
        <w:rPr>
          <w:rFonts w:ascii="Arial" w:hAnsi="Arial" w:cs="Arial"/>
          <w:sz w:val="24"/>
          <w:szCs w:val="24"/>
        </w:rPr>
      </w:r>
      <w:r w:rsidR="00C22F1C">
        <w:rPr>
          <w:rFonts w:ascii="Arial" w:hAnsi="Arial" w:cs="Arial"/>
          <w:noProof/>
          <w:sz w:val="24"/>
          <w:szCs w:val="24"/>
        </w:rPr>
      </w:r>
      <w:r w:rsidR="00F72838">
        <w:rPr>
          <w:rFonts w:ascii="Arial" w:hAnsi="Arial" w:cs="Arial"/>
          <w:sz w:val="24"/>
          <w:szCs w:val="24"/>
        </w:rPr>
      </w:r>
      <w:r w:rsidR="00F72838" w:rsidRPr="00F72838">
        <w:rPr>
          <w:rFonts w:ascii="Arial" w:hAnsi="Arial" w:cs="Arial"/>
          <w:sz w:val="24"/>
          <w:szCs w:val="24"/>
        </w:rPr>
      </w:r>
    </w:p>
    <w:p w14:paraId="5749BE56" w14:textId="5D84B7BE" w:rsidR="00953EA9" w:rsidRPr="00F72838" w:rsidRDefault="00953EA9" w:rsidP="002A227A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89D8CD" w14:textId="5AA26D50" w:rsidR="00950B74" w:rsidRPr="00F72838" w:rsidRDefault="00F72838" w:rsidP="00F72838">
      <w:pPr>
        <w:tabs>
          <w:tab w:val="left" w:pos="1701"/>
        </w:tabs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F72838">
        <w:rPr>
          <w:rFonts w:ascii="Arial" w:hAnsi="Arial" w:cs="Arial"/>
          <w:b/>
          <w:sz w:val="24"/>
          <w:szCs w:val="24"/>
        </w:rPr>
        <w:t>{{defensor}}</w:t>
      </w:r>
    </w:p>
    <w:p w14:paraId="42A82F1D" w14:textId="24925F74" w:rsidR="00E15706" w:rsidRDefault="00953EA9" w:rsidP="002A227A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2838">
        <w:rPr>
          <w:rFonts w:ascii="Arial" w:hAnsi="Arial" w:cs="Arial"/>
          <w:sz w:val="24"/>
          <w:szCs w:val="24"/>
        </w:rPr>
        <w:tab/>
      </w:r>
      <w:r w:rsidR="00F72838">
        <w:rPr>
          <w:rFonts w:ascii="Arial" w:hAnsi="Arial" w:cs="Arial"/>
          <w:sz w:val="24"/>
          <w:szCs w:val="24"/>
        </w:rPr>
        <w:t xml:space="preserve">                    </w:t>
      </w:r>
      <w:r w:rsidRPr="00F72838">
        <w:rPr>
          <w:rFonts w:ascii="Arial" w:hAnsi="Arial" w:cs="Arial"/>
          <w:sz w:val="24"/>
          <w:szCs w:val="24"/>
        </w:rPr>
        <w:t>{{defensor_cargo}}</w:t>
      </w:r>
      <w:r w:rsidR="00F72838">
        <w:rPr>
          <w:rFonts w:ascii="Arial" w:hAnsi="Arial" w:cs="Arial"/>
          <w:sz w:val="24"/>
          <w:szCs w:val="24"/>
        </w:rPr>
      </w:r>
      <w:r w:rsidRPr="00F72838">
        <w:rPr>
          <w:rFonts w:ascii="Arial" w:hAnsi="Arial" w:cs="Arial"/>
          <w:sz w:val="24"/>
          <w:szCs w:val="24"/>
        </w:rPr>
      </w:r>
      <w:r w:rsidR="00F72838">
        <w:rPr>
          <w:rFonts w:ascii="Arial" w:hAnsi="Arial" w:cs="Arial"/>
          <w:sz w:val="24"/>
          <w:szCs w:val="24"/>
        </w:rPr>
      </w:r>
    </w:p>
    <w:p w14:paraId="5EBD4A4A" w14:textId="2F1C2E01" w:rsidR="00C22F1C" w:rsidRDefault="00F72838" w:rsidP="002A227A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           </w:t>
      </w:r>
      <w:r w:rsidRPr="00F72838">
        <w:rPr>
          <w:rFonts w:ascii="Arial" w:hAnsi="Arial" w:cs="Arial"/>
          <w:sz w:val="24"/>
          <w:szCs w:val="24"/>
        </w:rPr>
        <w:t>(</w:t>
      </w:r>
      <w:proofErr w:type="gramStart"/>
      <w:r w:rsidRPr="00F72838">
        <w:rPr>
          <w:rFonts w:ascii="Arial" w:hAnsi="Arial" w:cs="Arial"/>
          <w:sz w:val="24"/>
          <w:szCs w:val="24"/>
        </w:rPr>
        <w:t>assinado</w:t>
      </w:r>
      <w:proofErr w:type="gramEnd"/>
      <w:r w:rsidRPr="00F72838">
        <w:rPr>
          <w:rFonts w:ascii="Arial" w:hAnsi="Arial" w:cs="Arial"/>
          <w:sz w:val="24"/>
          <w:szCs w:val="24"/>
        </w:rPr>
        <w:t xml:space="preserve"> digitalmente)</w:t>
      </w:r>
    </w:p>
    <w:p w14:paraId="4DF94584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</w:p>
    <w:p w14:paraId="11B90337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4B761F21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</w:p>
    <w:p w14:paraId="28A377FF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</w:p>
    <w:p w14:paraId="6F0BF256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</w:p>
    <w:p w14:paraId="5B819D50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</w:p>
    <w:p w14:paraId="54499D2D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</w:p>
    <w:p w14:paraId="070C76DC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</w:p>
    <w:p w14:paraId="0660D239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</w:p>
    <w:p w14:paraId="4610CD99" w14:textId="77777777" w:rsidR="00C22F1C" w:rsidRPr="00C22F1C" w:rsidRDefault="00C22F1C" w:rsidP="00C22F1C">
      <w:pPr>
        <w:rPr>
          <w:rFonts w:ascii="Arial" w:hAnsi="Arial" w:cs="Arial"/>
          <w:sz w:val="24"/>
          <w:szCs w:val="24"/>
        </w:rPr>
      </w:pPr>
    </w:p>
    <w:p w14:paraId="671DB7B3" w14:textId="4B6D9598" w:rsidR="00F72838" w:rsidRPr="00C22F1C" w:rsidRDefault="00F72838" w:rsidP="00C22F1C">
      <w:pPr>
        <w:rPr>
          <w:rFonts w:ascii="Arial" w:hAnsi="Arial" w:cs="Arial"/>
          <w:sz w:val="24"/>
          <w:szCs w:val="24"/>
        </w:rPr>
      </w:pPr>
    </w:p>
    <w:sectPr w:rsidR="00F72838" w:rsidRPr="00C22F1C" w:rsidSect="0070171F">
      <w:headerReference w:type="default" r:id="rId8"/>
      <w:footerReference w:type="even" r:id="rId9"/>
      <w:footerReference w:type="default" r:id="rId10"/>
      <w:pgSz w:w="11907" w:h="16840" w:code="9"/>
      <w:pgMar w:top="2694" w:right="1701" w:bottom="992" w:left="2268" w:header="56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DA8C96" w14:textId="77777777" w:rsidR="00EE736E" w:rsidRDefault="00EE736E">
      <w:r>
        <w:separator/>
      </w:r>
    </w:p>
  </w:endnote>
  <w:endnote w:type="continuationSeparator" w:id="0">
    <w:p w14:paraId="5BBF4301" w14:textId="77777777" w:rsidR="00EE736E" w:rsidRDefault="00EE7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41B6A1" w14:textId="77777777" w:rsidR="00CB61F1" w:rsidRDefault="00CB61F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808315A" w14:textId="77777777" w:rsidR="00CB61F1" w:rsidRDefault="00CB61F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-1275789642"/>
      <w:docPartObj>
        <w:docPartGallery w:val="Page Numbers (Bottom of Page)"/>
        <w:docPartUnique/>
      </w:docPartObj>
    </w:sdtPr>
    <w:sdtEndPr/>
    <w:sdtContent>
      <w:p w14:paraId="0185BDB2" w14:textId="0F625297" w:rsidR="00CD7200" w:rsidRDefault="00CD7200" w:rsidP="00CD7200">
        <w:pPr>
          <w:pStyle w:val="Rodap"/>
          <w:ind w:right="360"/>
          <w:jc w:val="right"/>
          <w:rPr>
            <w:sz w:val="16"/>
            <w:szCs w:val="16"/>
          </w:rPr>
        </w:pPr>
        <w:r w:rsidRPr="007708BB">
          <w:rPr>
            <w:sz w:val="16"/>
            <w:szCs w:val="16"/>
          </w:rPr>
          <w:fldChar w:fldCharType="begin"/>
        </w:r>
        <w:r w:rsidRPr="007708BB">
          <w:rPr>
            <w:sz w:val="16"/>
            <w:szCs w:val="16"/>
          </w:rPr>
          <w:instrText>PAGE   \* MERGEFORMAT</w:instrText>
        </w:r>
        <w:r w:rsidRPr="007708BB">
          <w:rPr>
            <w:sz w:val="16"/>
            <w:szCs w:val="16"/>
          </w:rPr>
          <w:fldChar w:fldCharType="separate"/>
        </w:r>
        <w:r w:rsidR="00C22F1C">
          <w:rPr>
            <w:noProof/>
            <w:sz w:val="16"/>
            <w:szCs w:val="16"/>
          </w:rPr>
          <w:t>1</w:t>
        </w:r>
        <w:r w:rsidRPr="007708BB">
          <w:rPr>
            <w:sz w:val="16"/>
            <w:szCs w:val="16"/>
          </w:rPr>
          <w:fldChar w:fldCharType="end"/>
        </w:r>
      </w:p>
      <w:p w14:paraId="48705895" w14:textId="42EF52A9" w:rsidR="001C7E3C" w:rsidRPr="00F742D1" w:rsidRDefault="00C22F1C" w:rsidP="001C7E3C">
        <w:pPr>
          <w:pStyle w:val="Rodap"/>
          <w:ind w:right="360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Defensoria Pública do Estado de Mato Grosso do Sul</w:t>
        </w:r>
      </w:p>
      <w:p w14:paraId="19031AE2" w14:textId="77777777" w:rsidR="001C7E3C" w:rsidRDefault="001C7E3C" w:rsidP="001C7E3C">
        <w:pPr>
          <w:pStyle w:val="Rodap"/>
          <w:ind w:right="360"/>
          <w:jc w:val="center"/>
          <w:rPr>
            <w:rFonts w:ascii="Arial" w:hAnsi="Arial" w:cs="Arial"/>
            <w:sz w:val="16"/>
            <w:szCs w:val="16"/>
          </w:rPr>
        </w:pPr>
        <w:r w:rsidRPr="001A37EF">
          <w:rPr>
            <w:rFonts w:ascii="Arial" w:hAnsi="Arial" w:cs="Arial"/>
            <w:sz w:val="16"/>
            <w:szCs w:val="16"/>
          </w:rPr>
          <w:t xml:space="preserve">Rua </w:t>
        </w:r>
        <w:r>
          <w:rPr>
            <w:rFonts w:ascii="Arial" w:hAnsi="Arial" w:cs="Arial"/>
            <w:sz w:val="16"/>
            <w:szCs w:val="16"/>
          </w:rPr>
          <w:t>Barão do Melgaço, nº 128, Centro,</w:t>
        </w:r>
        <w:r w:rsidRPr="001A37EF">
          <w:rPr>
            <w:rFonts w:ascii="Arial" w:hAnsi="Arial" w:cs="Arial"/>
            <w:sz w:val="16"/>
            <w:szCs w:val="16"/>
          </w:rPr>
          <w:t xml:space="preserve"> Campo Grande </w:t>
        </w:r>
        <w:r>
          <w:rPr>
            <w:rFonts w:ascii="Arial" w:hAnsi="Arial" w:cs="Arial"/>
            <w:sz w:val="16"/>
            <w:szCs w:val="16"/>
          </w:rPr>
          <w:t>-</w:t>
        </w:r>
        <w:r w:rsidRPr="001A37EF">
          <w:rPr>
            <w:rFonts w:ascii="Arial" w:hAnsi="Arial" w:cs="Arial"/>
            <w:sz w:val="16"/>
            <w:szCs w:val="16"/>
          </w:rPr>
          <w:t xml:space="preserve"> MS</w:t>
        </w:r>
        <w:r>
          <w:rPr>
            <w:rFonts w:ascii="Arial" w:hAnsi="Arial" w:cs="Arial"/>
            <w:sz w:val="16"/>
            <w:szCs w:val="16"/>
          </w:rPr>
          <w:t xml:space="preserve">, </w:t>
        </w:r>
        <w:r w:rsidRPr="001A37EF">
          <w:rPr>
            <w:rFonts w:ascii="Arial" w:hAnsi="Arial" w:cs="Arial"/>
            <w:sz w:val="16"/>
            <w:szCs w:val="16"/>
          </w:rPr>
          <w:t>CEP 79002-</w:t>
        </w:r>
        <w:r>
          <w:rPr>
            <w:rFonts w:ascii="Arial" w:hAnsi="Arial" w:cs="Arial"/>
            <w:sz w:val="16"/>
            <w:szCs w:val="16"/>
          </w:rPr>
          <w:t>090</w:t>
        </w:r>
        <w:r w:rsidRPr="001A37EF">
          <w:rPr>
            <w:rFonts w:ascii="Arial" w:hAnsi="Arial" w:cs="Arial"/>
            <w:sz w:val="16"/>
            <w:szCs w:val="16"/>
          </w:rPr>
          <w:t xml:space="preserve"> </w:t>
        </w:r>
      </w:p>
      <w:p w14:paraId="272AFFE8" w14:textId="5516C401" w:rsidR="001C7E3C" w:rsidRPr="00AD70CE" w:rsidRDefault="001C7E3C" w:rsidP="001C7E3C">
        <w:pPr>
          <w:pStyle w:val="Rodap"/>
          <w:ind w:right="360"/>
          <w:jc w:val="center"/>
          <w:rPr>
            <w:rFonts w:ascii="Arial" w:hAnsi="Arial" w:cs="Arial"/>
            <w:bCs/>
            <w:iCs/>
            <w:sz w:val="16"/>
            <w:szCs w:val="16"/>
          </w:rPr>
        </w:pPr>
        <w:r w:rsidRPr="007F2EA8">
          <w:rPr>
            <w:rFonts w:ascii="Arial" w:hAnsi="Arial" w:cs="Arial"/>
            <w:sz w:val="16"/>
            <w:szCs w:val="16"/>
          </w:rPr>
          <w:t>www.defensoria.ms.def.br</w:t>
        </w:r>
      </w:p>
      <w:p w14:paraId="40D74B03" w14:textId="77777777" w:rsidR="00CD7200" w:rsidRDefault="00C22F1C" w:rsidP="00CD7200">
        <w:pPr>
          <w:pStyle w:val="Rodap"/>
          <w:ind w:right="360"/>
          <w:jc w:val="center"/>
          <w:rPr>
            <w:sz w:val="16"/>
            <w:szCs w:val="16"/>
          </w:rPr>
        </w:pPr>
      </w:p>
    </w:sdtContent>
  </w:sdt>
  <w:p w14:paraId="4C23F90A" w14:textId="681BD9B6" w:rsidR="00CB61F1" w:rsidRPr="007708BB" w:rsidRDefault="00CB61F1" w:rsidP="00CD7200">
    <w:pPr>
      <w:pStyle w:val="Rodap"/>
      <w:ind w:right="360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CB1EAE" w14:textId="77777777" w:rsidR="00EE736E" w:rsidRDefault="00EE736E">
      <w:r>
        <w:separator/>
      </w:r>
    </w:p>
  </w:footnote>
  <w:footnote w:type="continuationSeparator" w:id="0">
    <w:p w14:paraId="76FF0E0D" w14:textId="77777777" w:rsidR="00EE736E" w:rsidRDefault="00EE7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470F2"/>
    <w:multiLevelType w:val="hybridMultilevel"/>
    <w:tmpl w:val="72CEA2D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76D8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231C1742"/>
    <w:multiLevelType w:val="singleLevel"/>
    <w:tmpl w:val="F3BC1EC8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3" w15:restartNumberingAfterBreak="0">
    <w:nsid w:val="232B6895"/>
    <w:multiLevelType w:val="singleLevel"/>
    <w:tmpl w:val="C0D650E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</w:abstractNum>
  <w:abstractNum w:abstractNumId="4" w15:restartNumberingAfterBreak="0">
    <w:nsid w:val="36274485"/>
    <w:multiLevelType w:val="singleLevel"/>
    <w:tmpl w:val="BBE23EB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/>
      </w:rPr>
    </w:lvl>
  </w:abstractNum>
  <w:abstractNum w:abstractNumId="5" w15:restartNumberingAfterBreak="0">
    <w:nsid w:val="3CFC4011"/>
    <w:multiLevelType w:val="singleLevel"/>
    <w:tmpl w:val="0A5260DC"/>
    <w:lvl w:ilvl="0">
      <w:start w:val="1"/>
      <w:numFmt w:val="lowerLetter"/>
      <w:lvlText w:val="%1)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6" w15:restartNumberingAfterBreak="0">
    <w:nsid w:val="3D1A4A03"/>
    <w:multiLevelType w:val="singleLevel"/>
    <w:tmpl w:val="120CD40E"/>
    <w:lvl w:ilvl="0">
      <w:start w:val="1"/>
      <w:numFmt w:val="decimal"/>
      <w:lvlText w:val="%1."/>
      <w:lvlJc w:val="left"/>
      <w:pPr>
        <w:tabs>
          <w:tab w:val="num" w:pos="3195"/>
        </w:tabs>
        <w:ind w:left="3195" w:hanging="360"/>
      </w:pPr>
      <w:rPr>
        <w:rFonts w:hint="default"/>
      </w:rPr>
    </w:lvl>
  </w:abstractNum>
  <w:abstractNum w:abstractNumId="7" w15:restartNumberingAfterBreak="0">
    <w:nsid w:val="3F8A63C4"/>
    <w:multiLevelType w:val="singleLevel"/>
    <w:tmpl w:val="4192E6EC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8" w15:restartNumberingAfterBreak="0">
    <w:nsid w:val="48831365"/>
    <w:multiLevelType w:val="hybridMultilevel"/>
    <w:tmpl w:val="5A5E501C"/>
    <w:lvl w:ilvl="0" w:tplc="FA4A7AAA">
      <w:start w:val="1"/>
      <w:numFmt w:val="lowerLetter"/>
      <w:lvlText w:val="%1)"/>
      <w:lvlJc w:val="left"/>
      <w:pPr>
        <w:ind w:left="720" w:hanging="360"/>
      </w:pPr>
      <w:rPr>
        <w:rFonts w:cs="Arial" w:hint="default"/>
        <w:sz w:val="2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45A61"/>
    <w:multiLevelType w:val="hybridMultilevel"/>
    <w:tmpl w:val="C848FD56"/>
    <w:lvl w:ilvl="0" w:tplc="AA3C63B6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0" w15:restartNumberingAfterBreak="0">
    <w:nsid w:val="4E205D68"/>
    <w:multiLevelType w:val="hybridMultilevel"/>
    <w:tmpl w:val="45A2D34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63238E"/>
    <w:multiLevelType w:val="hybridMultilevel"/>
    <w:tmpl w:val="691CBDD0"/>
    <w:lvl w:ilvl="0" w:tplc="3C060E4A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2" w15:restartNumberingAfterBreak="0">
    <w:nsid w:val="53801586"/>
    <w:multiLevelType w:val="hybridMultilevel"/>
    <w:tmpl w:val="DDA6B1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C4AE0"/>
    <w:multiLevelType w:val="hybridMultilevel"/>
    <w:tmpl w:val="70A8512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D47E66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75B60EDF"/>
    <w:multiLevelType w:val="multilevel"/>
    <w:tmpl w:val="2028EF78"/>
    <w:lvl w:ilvl="0">
      <w:start w:val="8"/>
      <w:numFmt w:val="decimal"/>
      <w:lvlText w:val="%1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2332"/>
        </w:tabs>
        <w:ind w:left="2332" w:hanging="91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749"/>
        </w:tabs>
        <w:ind w:left="3749" w:hanging="91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331"/>
        </w:tabs>
        <w:ind w:left="53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748"/>
        </w:tabs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525"/>
        </w:tabs>
        <w:ind w:left="85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302"/>
        </w:tabs>
        <w:ind w:left="103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719"/>
        </w:tabs>
        <w:ind w:left="117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496"/>
        </w:tabs>
        <w:ind w:left="13496" w:hanging="2160"/>
      </w:pPr>
      <w:rPr>
        <w:rFonts w:hint="default"/>
      </w:rPr>
    </w:lvl>
  </w:abstractNum>
  <w:abstractNum w:abstractNumId="16" w15:restartNumberingAfterBreak="0">
    <w:nsid w:val="77F416C1"/>
    <w:multiLevelType w:val="singleLevel"/>
    <w:tmpl w:val="5C386654"/>
    <w:lvl w:ilvl="0">
      <w:start w:val="1"/>
      <w:numFmt w:val="decimal"/>
      <w:lvlText w:val="%1)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</w:abstractNum>
  <w:abstractNum w:abstractNumId="17" w15:restartNumberingAfterBreak="0">
    <w:nsid w:val="7DFB4DD8"/>
    <w:multiLevelType w:val="hybridMultilevel"/>
    <w:tmpl w:val="241CA89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5"/>
  </w:num>
  <w:num w:numId="4">
    <w:abstractNumId w:val="6"/>
  </w:num>
  <w:num w:numId="5">
    <w:abstractNumId w:val="3"/>
  </w:num>
  <w:num w:numId="6">
    <w:abstractNumId w:val="15"/>
  </w:num>
  <w:num w:numId="7">
    <w:abstractNumId w:val="4"/>
  </w:num>
  <w:num w:numId="8">
    <w:abstractNumId w:val="2"/>
  </w:num>
  <w:num w:numId="9">
    <w:abstractNumId w:val="1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12"/>
  </w:num>
  <w:num w:numId="15">
    <w:abstractNumId w:val="10"/>
  </w:num>
  <w:num w:numId="16">
    <w:abstractNumId w:val="8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780"/>
    <w:rsid w:val="00012EE6"/>
    <w:rsid w:val="0001576E"/>
    <w:rsid w:val="000200BF"/>
    <w:rsid w:val="0003220C"/>
    <w:rsid w:val="000346DD"/>
    <w:rsid w:val="000372A6"/>
    <w:rsid w:val="00041BF2"/>
    <w:rsid w:val="000432CB"/>
    <w:rsid w:val="00050F3F"/>
    <w:rsid w:val="00053E8A"/>
    <w:rsid w:val="00057E45"/>
    <w:rsid w:val="00063FD8"/>
    <w:rsid w:val="00064305"/>
    <w:rsid w:val="0007002F"/>
    <w:rsid w:val="00074C82"/>
    <w:rsid w:val="00074CF8"/>
    <w:rsid w:val="000769A7"/>
    <w:rsid w:val="00077F0E"/>
    <w:rsid w:val="0008114B"/>
    <w:rsid w:val="00085FC4"/>
    <w:rsid w:val="00086C8F"/>
    <w:rsid w:val="0009429A"/>
    <w:rsid w:val="0009499E"/>
    <w:rsid w:val="000A2516"/>
    <w:rsid w:val="000A2A02"/>
    <w:rsid w:val="000A379C"/>
    <w:rsid w:val="000A689C"/>
    <w:rsid w:val="000A692B"/>
    <w:rsid w:val="000B5FB7"/>
    <w:rsid w:val="000C159F"/>
    <w:rsid w:val="000D49A1"/>
    <w:rsid w:val="000E50FE"/>
    <w:rsid w:val="000F4E9E"/>
    <w:rsid w:val="00101CF9"/>
    <w:rsid w:val="00101F9A"/>
    <w:rsid w:val="001068FF"/>
    <w:rsid w:val="001102D5"/>
    <w:rsid w:val="001160B9"/>
    <w:rsid w:val="001200BC"/>
    <w:rsid w:val="0012367B"/>
    <w:rsid w:val="001264B4"/>
    <w:rsid w:val="001305E2"/>
    <w:rsid w:val="00136973"/>
    <w:rsid w:val="00140018"/>
    <w:rsid w:val="00145C82"/>
    <w:rsid w:val="00147FCE"/>
    <w:rsid w:val="00155F86"/>
    <w:rsid w:val="00163DE2"/>
    <w:rsid w:val="001643D7"/>
    <w:rsid w:val="00165D69"/>
    <w:rsid w:val="00167141"/>
    <w:rsid w:val="001707E8"/>
    <w:rsid w:val="0017682E"/>
    <w:rsid w:val="00176AED"/>
    <w:rsid w:val="00177E45"/>
    <w:rsid w:val="001861C8"/>
    <w:rsid w:val="0018774E"/>
    <w:rsid w:val="00193BC3"/>
    <w:rsid w:val="001955D0"/>
    <w:rsid w:val="001A2153"/>
    <w:rsid w:val="001B5399"/>
    <w:rsid w:val="001B5C50"/>
    <w:rsid w:val="001C7125"/>
    <w:rsid w:val="001C7E3C"/>
    <w:rsid w:val="001D1978"/>
    <w:rsid w:val="001E2AC9"/>
    <w:rsid w:val="001E4573"/>
    <w:rsid w:val="001E45AC"/>
    <w:rsid w:val="001F00C5"/>
    <w:rsid w:val="001F0BED"/>
    <w:rsid w:val="001F4C32"/>
    <w:rsid w:val="00202529"/>
    <w:rsid w:val="00205C90"/>
    <w:rsid w:val="00216BD5"/>
    <w:rsid w:val="00222E50"/>
    <w:rsid w:val="0022731D"/>
    <w:rsid w:val="00230510"/>
    <w:rsid w:val="00233D00"/>
    <w:rsid w:val="002361C6"/>
    <w:rsid w:val="00241275"/>
    <w:rsid w:val="00244259"/>
    <w:rsid w:val="00246C38"/>
    <w:rsid w:val="002472D1"/>
    <w:rsid w:val="002476DB"/>
    <w:rsid w:val="00247AB7"/>
    <w:rsid w:val="00252415"/>
    <w:rsid w:val="00254625"/>
    <w:rsid w:val="0026141C"/>
    <w:rsid w:val="002621C9"/>
    <w:rsid w:val="00267C25"/>
    <w:rsid w:val="00271F82"/>
    <w:rsid w:val="00281998"/>
    <w:rsid w:val="002831BC"/>
    <w:rsid w:val="00284B0B"/>
    <w:rsid w:val="00295575"/>
    <w:rsid w:val="002A1D5A"/>
    <w:rsid w:val="002A227A"/>
    <w:rsid w:val="002B44B7"/>
    <w:rsid w:val="002B78E9"/>
    <w:rsid w:val="002C5571"/>
    <w:rsid w:val="002D1E0F"/>
    <w:rsid w:val="002D1FF1"/>
    <w:rsid w:val="002D6272"/>
    <w:rsid w:val="002D773A"/>
    <w:rsid w:val="002E7432"/>
    <w:rsid w:val="002F18B4"/>
    <w:rsid w:val="002F5196"/>
    <w:rsid w:val="002F5497"/>
    <w:rsid w:val="00302E1F"/>
    <w:rsid w:val="00306CA1"/>
    <w:rsid w:val="0030770D"/>
    <w:rsid w:val="003109EB"/>
    <w:rsid w:val="003113C7"/>
    <w:rsid w:val="0031487D"/>
    <w:rsid w:val="00324A90"/>
    <w:rsid w:val="00331309"/>
    <w:rsid w:val="00333892"/>
    <w:rsid w:val="0033476D"/>
    <w:rsid w:val="00334A76"/>
    <w:rsid w:val="00336478"/>
    <w:rsid w:val="00344862"/>
    <w:rsid w:val="00345BBD"/>
    <w:rsid w:val="003470B0"/>
    <w:rsid w:val="0035462B"/>
    <w:rsid w:val="0035579E"/>
    <w:rsid w:val="00356922"/>
    <w:rsid w:val="00360E9C"/>
    <w:rsid w:val="00361D49"/>
    <w:rsid w:val="003621EC"/>
    <w:rsid w:val="00362397"/>
    <w:rsid w:val="00362D04"/>
    <w:rsid w:val="003636B5"/>
    <w:rsid w:val="00371211"/>
    <w:rsid w:val="00372475"/>
    <w:rsid w:val="0037255A"/>
    <w:rsid w:val="0037599D"/>
    <w:rsid w:val="00377559"/>
    <w:rsid w:val="003901EB"/>
    <w:rsid w:val="003963D3"/>
    <w:rsid w:val="0039732D"/>
    <w:rsid w:val="003A46A5"/>
    <w:rsid w:val="003A6953"/>
    <w:rsid w:val="003B0312"/>
    <w:rsid w:val="003B1999"/>
    <w:rsid w:val="003B1F78"/>
    <w:rsid w:val="003B2642"/>
    <w:rsid w:val="003B770C"/>
    <w:rsid w:val="003C3B23"/>
    <w:rsid w:val="003D6DC6"/>
    <w:rsid w:val="003E162E"/>
    <w:rsid w:val="003E1A54"/>
    <w:rsid w:val="003E3E36"/>
    <w:rsid w:val="003E7540"/>
    <w:rsid w:val="003E7DFC"/>
    <w:rsid w:val="003F2B33"/>
    <w:rsid w:val="003F343D"/>
    <w:rsid w:val="003F6747"/>
    <w:rsid w:val="00403319"/>
    <w:rsid w:val="00416E44"/>
    <w:rsid w:val="00427C83"/>
    <w:rsid w:val="00432F87"/>
    <w:rsid w:val="004354A1"/>
    <w:rsid w:val="00436C18"/>
    <w:rsid w:val="004437A0"/>
    <w:rsid w:val="004510DF"/>
    <w:rsid w:val="004513AE"/>
    <w:rsid w:val="0045228E"/>
    <w:rsid w:val="0046001D"/>
    <w:rsid w:val="0046043F"/>
    <w:rsid w:val="00462CED"/>
    <w:rsid w:val="004648F3"/>
    <w:rsid w:val="004727CA"/>
    <w:rsid w:val="00476272"/>
    <w:rsid w:val="00477AC6"/>
    <w:rsid w:val="0048348A"/>
    <w:rsid w:val="0049232F"/>
    <w:rsid w:val="00493557"/>
    <w:rsid w:val="00496462"/>
    <w:rsid w:val="004968CC"/>
    <w:rsid w:val="004B0719"/>
    <w:rsid w:val="004B3162"/>
    <w:rsid w:val="004C1906"/>
    <w:rsid w:val="004C2654"/>
    <w:rsid w:val="004C3E7C"/>
    <w:rsid w:val="004C666E"/>
    <w:rsid w:val="004C69AE"/>
    <w:rsid w:val="004D364C"/>
    <w:rsid w:val="004D390C"/>
    <w:rsid w:val="004D7D86"/>
    <w:rsid w:val="004E1473"/>
    <w:rsid w:val="00502BB0"/>
    <w:rsid w:val="00513509"/>
    <w:rsid w:val="00517A2F"/>
    <w:rsid w:val="00524DE4"/>
    <w:rsid w:val="00525648"/>
    <w:rsid w:val="005257FD"/>
    <w:rsid w:val="00527107"/>
    <w:rsid w:val="0054051B"/>
    <w:rsid w:val="00542002"/>
    <w:rsid w:val="00551DD5"/>
    <w:rsid w:val="00552412"/>
    <w:rsid w:val="0055273E"/>
    <w:rsid w:val="00553788"/>
    <w:rsid w:val="00555793"/>
    <w:rsid w:val="00566F53"/>
    <w:rsid w:val="005707B0"/>
    <w:rsid w:val="005712A0"/>
    <w:rsid w:val="00571760"/>
    <w:rsid w:val="00572CC3"/>
    <w:rsid w:val="00576E4B"/>
    <w:rsid w:val="00597DA3"/>
    <w:rsid w:val="005A29DF"/>
    <w:rsid w:val="005A34BC"/>
    <w:rsid w:val="005A648C"/>
    <w:rsid w:val="005B02B5"/>
    <w:rsid w:val="005B424E"/>
    <w:rsid w:val="005C0DB6"/>
    <w:rsid w:val="005D0E14"/>
    <w:rsid w:val="005D379F"/>
    <w:rsid w:val="005D6A9B"/>
    <w:rsid w:val="005E0347"/>
    <w:rsid w:val="005E058B"/>
    <w:rsid w:val="005F0045"/>
    <w:rsid w:val="005F1031"/>
    <w:rsid w:val="005F2625"/>
    <w:rsid w:val="005F5230"/>
    <w:rsid w:val="005F5D55"/>
    <w:rsid w:val="005F6818"/>
    <w:rsid w:val="00601FCF"/>
    <w:rsid w:val="006043FE"/>
    <w:rsid w:val="00604BAE"/>
    <w:rsid w:val="00605C62"/>
    <w:rsid w:val="00606A1D"/>
    <w:rsid w:val="00607456"/>
    <w:rsid w:val="0060760A"/>
    <w:rsid w:val="00612B9A"/>
    <w:rsid w:val="006229F8"/>
    <w:rsid w:val="00624829"/>
    <w:rsid w:val="00625EB2"/>
    <w:rsid w:val="00625F2E"/>
    <w:rsid w:val="006260F1"/>
    <w:rsid w:val="00626C7F"/>
    <w:rsid w:val="006276FD"/>
    <w:rsid w:val="006335EB"/>
    <w:rsid w:val="006354D6"/>
    <w:rsid w:val="00637CC9"/>
    <w:rsid w:val="006414AB"/>
    <w:rsid w:val="0064191D"/>
    <w:rsid w:val="00641C67"/>
    <w:rsid w:val="00660DF3"/>
    <w:rsid w:val="00663A1A"/>
    <w:rsid w:val="00663DB6"/>
    <w:rsid w:val="0066611C"/>
    <w:rsid w:val="00667DE0"/>
    <w:rsid w:val="00674C01"/>
    <w:rsid w:val="00676E2B"/>
    <w:rsid w:val="00682454"/>
    <w:rsid w:val="00683311"/>
    <w:rsid w:val="006856DC"/>
    <w:rsid w:val="006A3E25"/>
    <w:rsid w:val="006A4733"/>
    <w:rsid w:val="006A5CD0"/>
    <w:rsid w:val="006A7A49"/>
    <w:rsid w:val="006B28BE"/>
    <w:rsid w:val="006B423D"/>
    <w:rsid w:val="006B7F8B"/>
    <w:rsid w:val="006D45B5"/>
    <w:rsid w:val="006E4592"/>
    <w:rsid w:val="0070171F"/>
    <w:rsid w:val="00701F14"/>
    <w:rsid w:val="007064D7"/>
    <w:rsid w:val="00707FA0"/>
    <w:rsid w:val="007124F0"/>
    <w:rsid w:val="0072289D"/>
    <w:rsid w:val="00731A39"/>
    <w:rsid w:val="0073216F"/>
    <w:rsid w:val="00734ADD"/>
    <w:rsid w:val="00737656"/>
    <w:rsid w:val="00737E18"/>
    <w:rsid w:val="007435C7"/>
    <w:rsid w:val="00743B5F"/>
    <w:rsid w:val="0074736A"/>
    <w:rsid w:val="00754C1F"/>
    <w:rsid w:val="00763C86"/>
    <w:rsid w:val="007708BB"/>
    <w:rsid w:val="00771BCA"/>
    <w:rsid w:val="00771C08"/>
    <w:rsid w:val="007732CD"/>
    <w:rsid w:val="007743B2"/>
    <w:rsid w:val="00774A5F"/>
    <w:rsid w:val="00775EB7"/>
    <w:rsid w:val="007767A6"/>
    <w:rsid w:val="00785094"/>
    <w:rsid w:val="00786BB4"/>
    <w:rsid w:val="00786D2C"/>
    <w:rsid w:val="00786E59"/>
    <w:rsid w:val="00787C77"/>
    <w:rsid w:val="00790B1E"/>
    <w:rsid w:val="007919E3"/>
    <w:rsid w:val="007A0A57"/>
    <w:rsid w:val="007A5033"/>
    <w:rsid w:val="007B2293"/>
    <w:rsid w:val="007B2EFE"/>
    <w:rsid w:val="007B3B88"/>
    <w:rsid w:val="007B4322"/>
    <w:rsid w:val="007B57F3"/>
    <w:rsid w:val="007C01E5"/>
    <w:rsid w:val="007C08B4"/>
    <w:rsid w:val="007C5728"/>
    <w:rsid w:val="007D1202"/>
    <w:rsid w:val="007D22A6"/>
    <w:rsid w:val="007D35FB"/>
    <w:rsid w:val="007D5216"/>
    <w:rsid w:val="007D5E65"/>
    <w:rsid w:val="007D73B9"/>
    <w:rsid w:val="007E3E5F"/>
    <w:rsid w:val="007E4C08"/>
    <w:rsid w:val="007E7CDC"/>
    <w:rsid w:val="007F3128"/>
    <w:rsid w:val="007F4291"/>
    <w:rsid w:val="007F4C26"/>
    <w:rsid w:val="007F52F9"/>
    <w:rsid w:val="008018F9"/>
    <w:rsid w:val="00802807"/>
    <w:rsid w:val="00804203"/>
    <w:rsid w:val="00804785"/>
    <w:rsid w:val="008068CE"/>
    <w:rsid w:val="0081308A"/>
    <w:rsid w:val="00820FA1"/>
    <w:rsid w:val="0082291E"/>
    <w:rsid w:val="00823EDF"/>
    <w:rsid w:val="00825D59"/>
    <w:rsid w:val="008267C6"/>
    <w:rsid w:val="00826A17"/>
    <w:rsid w:val="00826DE5"/>
    <w:rsid w:val="00827E96"/>
    <w:rsid w:val="008300C0"/>
    <w:rsid w:val="008331AA"/>
    <w:rsid w:val="00834DEF"/>
    <w:rsid w:val="008460FF"/>
    <w:rsid w:val="008470F1"/>
    <w:rsid w:val="0085302F"/>
    <w:rsid w:val="0086076C"/>
    <w:rsid w:val="00860927"/>
    <w:rsid w:val="00863628"/>
    <w:rsid w:val="0086366A"/>
    <w:rsid w:val="00866237"/>
    <w:rsid w:val="00871127"/>
    <w:rsid w:val="00882F05"/>
    <w:rsid w:val="00894B86"/>
    <w:rsid w:val="008A7A4A"/>
    <w:rsid w:val="008B1943"/>
    <w:rsid w:val="008C2C63"/>
    <w:rsid w:val="008C6CB0"/>
    <w:rsid w:val="008C7874"/>
    <w:rsid w:val="008D049D"/>
    <w:rsid w:val="008D0E78"/>
    <w:rsid w:val="008D168E"/>
    <w:rsid w:val="008D4433"/>
    <w:rsid w:val="008D48CF"/>
    <w:rsid w:val="008D5252"/>
    <w:rsid w:val="008E3F89"/>
    <w:rsid w:val="008E7501"/>
    <w:rsid w:val="008F07A3"/>
    <w:rsid w:val="008F0933"/>
    <w:rsid w:val="008F1891"/>
    <w:rsid w:val="008F5CA3"/>
    <w:rsid w:val="008F610C"/>
    <w:rsid w:val="008F7C6C"/>
    <w:rsid w:val="009073AA"/>
    <w:rsid w:val="009143E5"/>
    <w:rsid w:val="00914D57"/>
    <w:rsid w:val="009161DB"/>
    <w:rsid w:val="009207FC"/>
    <w:rsid w:val="00921971"/>
    <w:rsid w:val="009219AD"/>
    <w:rsid w:val="009273B4"/>
    <w:rsid w:val="00932C54"/>
    <w:rsid w:val="00934A75"/>
    <w:rsid w:val="00937EC4"/>
    <w:rsid w:val="00941A1C"/>
    <w:rsid w:val="00942F75"/>
    <w:rsid w:val="00945216"/>
    <w:rsid w:val="00950B74"/>
    <w:rsid w:val="00953EA9"/>
    <w:rsid w:val="00957295"/>
    <w:rsid w:val="00960192"/>
    <w:rsid w:val="00964F2F"/>
    <w:rsid w:val="0096532D"/>
    <w:rsid w:val="00973780"/>
    <w:rsid w:val="00973D24"/>
    <w:rsid w:val="00973FCA"/>
    <w:rsid w:val="009766D1"/>
    <w:rsid w:val="00981F15"/>
    <w:rsid w:val="00982464"/>
    <w:rsid w:val="00982E02"/>
    <w:rsid w:val="00984470"/>
    <w:rsid w:val="00984E4A"/>
    <w:rsid w:val="00987EAD"/>
    <w:rsid w:val="00994635"/>
    <w:rsid w:val="00995987"/>
    <w:rsid w:val="009B1717"/>
    <w:rsid w:val="009B7058"/>
    <w:rsid w:val="009B7D3A"/>
    <w:rsid w:val="009C281B"/>
    <w:rsid w:val="009C4C0E"/>
    <w:rsid w:val="009C769F"/>
    <w:rsid w:val="009D0469"/>
    <w:rsid w:val="009D0C33"/>
    <w:rsid w:val="009D7774"/>
    <w:rsid w:val="009E00FF"/>
    <w:rsid w:val="009F007D"/>
    <w:rsid w:val="009F0800"/>
    <w:rsid w:val="009F175D"/>
    <w:rsid w:val="009F261B"/>
    <w:rsid w:val="009F5087"/>
    <w:rsid w:val="009F5DFE"/>
    <w:rsid w:val="00A014CE"/>
    <w:rsid w:val="00A0614E"/>
    <w:rsid w:val="00A13914"/>
    <w:rsid w:val="00A14543"/>
    <w:rsid w:val="00A20CCE"/>
    <w:rsid w:val="00A20D71"/>
    <w:rsid w:val="00A23B98"/>
    <w:rsid w:val="00A24B96"/>
    <w:rsid w:val="00A30197"/>
    <w:rsid w:val="00A309E6"/>
    <w:rsid w:val="00A30DEA"/>
    <w:rsid w:val="00A35C15"/>
    <w:rsid w:val="00A4175B"/>
    <w:rsid w:val="00A46956"/>
    <w:rsid w:val="00A52C98"/>
    <w:rsid w:val="00A5406F"/>
    <w:rsid w:val="00A55AA4"/>
    <w:rsid w:val="00A605BF"/>
    <w:rsid w:val="00A61EAD"/>
    <w:rsid w:val="00A64218"/>
    <w:rsid w:val="00A66A25"/>
    <w:rsid w:val="00A6708A"/>
    <w:rsid w:val="00A67ADC"/>
    <w:rsid w:val="00A802DE"/>
    <w:rsid w:val="00A879C9"/>
    <w:rsid w:val="00A93DA7"/>
    <w:rsid w:val="00A96CA7"/>
    <w:rsid w:val="00AA032B"/>
    <w:rsid w:val="00AA18A9"/>
    <w:rsid w:val="00AA6CCD"/>
    <w:rsid w:val="00AB0A6B"/>
    <w:rsid w:val="00AB381F"/>
    <w:rsid w:val="00AB3A3A"/>
    <w:rsid w:val="00AC2A58"/>
    <w:rsid w:val="00AC3F26"/>
    <w:rsid w:val="00AC79B0"/>
    <w:rsid w:val="00AD07E5"/>
    <w:rsid w:val="00AD5D75"/>
    <w:rsid w:val="00AE44BA"/>
    <w:rsid w:val="00AE4DA2"/>
    <w:rsid w:val="00AE70F7"/>
    <w:rsid w:val="00AF3FD2"/>
    <w:rsid w:val="00AF5B1C"/>
    <w:rsid w:val="00B0212E"/>
    <w:rsid w:val="00B10EDD"/>
    <w:rsid w:val="00B12D0F"/>
    <w:rsid w:val="00B2422A"/>
    <w:rsid w:val="00B316C0"/>
    <w:rsid w:val="00B31856"/>
    <w:rsid w:val="00B337A5"/>
    <w:rsid w:val="00B42143"/>
    <w:rsid w:val="00B42561"/>
    <w:rsid w:val="00B574F3"/>
    <w:rsid w:val="00B57A30"/>
    <w:rsid w:val="00B62752"/>
    <w:rsid w:val="00B62C75"/>
    <w:rsid w:val="00B66310"/>
    <w:rsid w:val="00B66896"/>
    <w:rsid w:val="00B67AD8"/>
    <w:rsid w:val="00B71C82"/>
    <w:rsid w:val="00B73AFD"/>
    <w:rsid w:val="00B810B8"/>
    <w:rsid w:val="00B9165D"/>
    <w:rsid w:val="00B93292"/>
    <w:rsid w:val="00B9383C"/>
    <w:rsid w:val="00B940C7"/>
    <w:rsid w:val="00B9648F"/>
    <w:rsid w:val="00B97165"/>
    <w:rsid w:val="00BA3DE5"/>
    <w:rsid w:val="00BB0AC6"/>
    <w:rsid w:val="00BB77FE"/>
    <w:rsid w:val="00BC2A96"/>
    <w:rsid w:val="00BE1443"/>
    <w:rsid w:val="00BE2D0E"/>
    <w:rsid w:val="00BE53F5"/>
    <w:rsid w:val="00BF0172"/>
    <w:rsid w:val="00BF435B"/>
    <w:rsid w:val="00BF77C5"/>
    <w:rsid w:val="00C021AB"/>
    <w:rsid w:val="00C03F54"/>
    <w:rsid w:val="00C0482C"/>
    <w:rsid w:val="00C12F38"/>
    <w:rsid w:val="00C20A58"/>
    <w:rsid w:val="00C22F1C"/>
    <w:rsid w:val="00C23933"/>
    <w:rsid w:val="00C2739B"/>
    <w:rsid w:val="00C354B3"/>
    <w:rsid w:val="00C419D4"/>
    <w:rsid w:val="00C42346"/>
    <w:rsid w:val="00C425F5"/>
    <w:rsid w:val="00C43460"/>
    <w:rsid w:val="00C47A11"/>
    <w:rsid w:val="00C510F8"/>
    <w:rsid w:val="00C57134"/>
    <w:rsid w:val="00C61B8C"/>
    <w:rsid w:val="00C66721"/>
    <w:rsid w:val="00C710F8"/>
    <w:rsid w:val="00C762FC"/>
    <w:rsid w:val="00C76E0F"/>
    <w:rsid w:val="00C778F2"/>
    <w:rsid w:val="00C77B25"/>
    <w:rsid w:val="00C853C6"/>
    <w:rsid w:val="00C94391"/>
    <w:rsid w:val="00CA3009"/>
    <w:rsid w:val="00CA4413"/>
    <w:rsid w:val="00CB56E1"/>
    <w:rsid w:val="00CB60A3"/>
    <w:rsid w:val="00CB61F1"/>
    <w:rsid w:val="00CC0F92"/>
    <w:rsid w:val="00CC1956"/>
    <w:rsid w:val="00CC2EF1"/>
    <w:rsid w:val="00CC3406"/>
    <w:rsid w:val="00CD0912"/>
    <w:rsid w:val="00CD1C94"/>
    <w:rsid w:val="00CD3782"/>
    <w:rsid w:val="00CD3844"/>
    <w:rsid w:val="00CD4B09"/>
    <w:rsid w:val="00CD7200"/>
    <w:rsid w:val="00CF5CA7"/>
    <w:rsid w:val="00D028C1"/>
    <w:rsid w:val="00D04B23"/>
    <w:rsid w:val="00D04F2E"/>
    <w:rsid w:val="00D04FED"/>
    <w:rsid w:val="00D10F2C"/>
    <w:rsid w:val="00D14418"/>
    <w:rsid w:val="00D168BE"/>
    <w:rsid w:val="00D24035"/>
    <w:rsid w:val="00D31323"/>
    <w:rsid w:val="00D3670B"/>
    <w:rsid w:val="00D373AB"/>
    <w:rsid w:val="00D37850"/>
    <w:rsid w:val="00D444DF"/>
    <w:rsid w:val="00D45D21"/>
    <w:rsid w:val="00D46D19"/>
    <w:rsid w:val="00D47552"/>
    <w:rsid w:val="00D51F0F"/>
    <w:rsid w:val="00D52AA7"/>
    <w:rsid w:val="00D5409F"/>
    <w:rsid w:val="00D5549C"/>
    <w:rsid w:val="00D63804"/>
    <w:rsid w:val="00D6422E"/>
    <w:rsid w:val="00D64CFB"/>
    <w:rsid w:val="00D8033E"/>
    <w:rsid w:val="00D80B58"/>
    <w:rsid w:val="00D81949"/>
    <w:rsid w:val="00D81EFF"/>
    <w:rsid w:val="00D83843"/>
    <w:rsid w:val="00D86215"/>
    <w:rsid w:val="00D93024"/>
    <w:rsid w:val="00D9631F"/>
    <w:rsid w:val="00DA33E5"/>
    <w:rsid w:val="00DA5B1E"/>
    <w:rsid w:val="00DA5EFF"/>
    <w:rsid w:val="00DA6CE0"/>
    <w:rsid w:val="00DB00FE"/>
    <w:rsid w:val="00DB0C1A"/>
    <w:rsid w:val="00DB1F4C"/>
    <w:rsid w:val="00DB2CE1"/>
    <w:rsid w:val="00DB3911"/>
    <w:rsid w:val="00DB6CAD"/>
    <w:rsid w:val="00DC3274"/>
    <w:rsid w:val="00DD2728"/>
    <w:rsid w:val="00DD645E"/>
    <w:rsid w:val="00DF23A2"/>
    <w:rsid w:val="00E00332"/>
    <w:rsid w:val="00E00624"/>
    <w:rsid w:val="00E00CD1"/>
    <w:rsid w:val="00E026B9"/>
    <w:rsid w:val="00E039B8"/>
    <w:rsid w:val="00E07D74"/>
    <w:rsid w:val="00E140B3"/>
    <w:rsid w:val="00E15706"/>
    <w:rsid w:val="00E23357"/>
    <w:rsid w:val="00E34B9F"/>
    <w:rsid w:val="00E41125"/>
    <w:rsid w:val="00E422C4"/>
    <w:rsid w:val="00E43C93"/>
    <w:rsid w:val="00E53A7E"/>
    <w:rsid w:val="00E5674B"/>
    <w:rsid w:val="00E56E9D"/>
    <w:rsid w:val="00E57835"/>
    <w:rsid w:val="00E57CDD"/>
    <w:rsid w:val="00E63494"/>
    <w:rsid w:val="00E67F1F"/>
    <w:rsid w:val="00E71BD7"/>
    <w:rsid w:val="00E74108"/>
    <w:rsid w:val="00E773CD"/>
    <w:rsid w:val="00EA17D8"/>
    <w:rsid w:val="00EA3606"/>
    <w:rsid w:val="00EB5240"/>
    <w:rsid w:val="00EB63EB"/>
    <w:rsid w:val="00EB6C37"/>
    <w:rsid w:val="00EC156D"/>
    <w:rsid w:val="00ED17FF"/>
    <w:rsid w:val="00ED3C80"/>
    <w:rsid w:val="00ED4EBD"/>
    <w:rsid w:val="00ED5277"/>
    <w:rsid w:val="00ED5EB5"/>
    <w:rsid w:val="00ED6386"/>
    <w:rsid w:val="00EE39BB"/>
    <w:rsid w:val="00EE671D"/>
    <w:rsid w:val="00EE699E"/>
    <w:rsid w:val="00EE736E"/>
    <w:rsid w:val="00EF049C"/>
    <w:rsid w:val="00EF1A0B"/>
    <w:rsid w:val="00F001C1"/>
    <w:rsid w:val="00F0174D"/>
    <w:rsid w:val="00F13519"/>
    <w:rsid w:val="00F13716"/>
    <w:rsid w:val="00F14153"/>
    <w:rsid w:val="00F31F63"/>
    <w:rsid w:val="00F32D67"/>
    <w:rsid w:val="00F341C4"/>
    <w:rsid w:val="00F35A85"/>
    <w:rsid w:val="00F35CF1"/>
    <w:rsid w:val="00F35E71"/>
    <w:rsid w:val="00F3768D"/>
    <w:rsid w:val="00F47572"/>
    <w:rsid w:val="00F47B49"/>
    <w:rsid w:val="00F55B53"/>
    <w:rsid w:val="00F61061"/>
    <w:rsid w:val="00F61558"/>
    <w:rsid w:val="00F72838"/>
    <w:rsid w:val="00F73C26"/>
    <w:rsid w:val="00F73D3C"/>
    <w:rsid w:val="00F82B1A"/>
    <w:rsid w:val="00F82C28"/>
    <w:rsid w:val="00F849F4"/>
    <w:rsid w:val="00F93187"/>
    <w:rsid w:val="00F96BDE"/>
    <w:rsid w:val="00FA0A1F"/>
    <w:rsid w:val="00FA2D91"/>
    <w:rsid w:val="00FA43C4"/>
    <w:rsid w:val="00FB1F74"/>
    <w:rsid w:val="00FB4F70"/>
    <w:rsid w:val="00FB791A"/>
    <w:rsid w:val="00FB7FAA"/>
    <w:rsid w:val="00FC1628"/>
    <w:rsid w:val="00FC25F0"/>
    <w:rsid w:val="00FD2C87"/>
    <w:rsid w:val="00FD301D"/>
    <w:rsid w:val="00FD38F5"/>
    <w:rsid w:val="00FD4337"/>
    <w:rsid w:val="00FD4C81"/>
    <w:rsid w:val="00FE05F2"/>
    <w:rsid w:val="00FE29BF"/>
    <w:rsid w:val="00FE6D98"/>
    <w:rsid w:val="00FF3D48"/>
    <w:rsid w:val="00FF434C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5AF99CA2"/>
  <w15:docId w15:val="{3F13CFBC-8204-4D98-80D9-0A196DC3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1628"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ind w:firstLine="2835"/>
      <w:jc w:val="both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jc w:val="center"/>
      <w:outlineLvl w:val="5"/>
    </w:pPr>
    <w:rPr>
      <w:rFonts w:ascii="Arial" w:hAnsi="Arial"/>
      <w:color w:val="000000"/>
      <w:sz w:val="24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rFonts w:ascii="Arial" w:hAnsi="Arial"/>
      <w:b/>
      <w:i/>
      <w:sz w:val="24"/>
    </w:rPr>
  </w:style>
  <w:style w:type="paragraph" w:styleId="Ttulo8">
    <w:name w:val="heading 8"/>
    <w:basedOn w:val="Normal"/>
    <w:next w:val="Normal"/>
    <w:qFormat/>
    <w:pPr>
      <w:keepNext/>
      <w:spacing w:line="360" w:lineRule="auto"/>
      <w:ind w:firstLine="2268"/>
      <w:jc w:val="both"/>
      <w:outlineLvl w:val="7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jc w:val="both"/>
    </w:pPr>
    <w:rPr>
      <w:sz w:val="2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firstLine="1701"/>
      <w:jc w:val="both"/>
    </w:pPr>
    <w:rPr>
      <w:sz w:val="28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Corpodetexto2">
    <w:name w:val="Body Text 2"/>
    <w:basedOn w:val="Normal"/>
    <w:pPr>
      <w:jc w:val="both"/>
    </w:pPr>
    <w:rPr>
      <w:b/>
      <w:bCs/>
      <w:sz w:val="24"/>
    </w:rPr>
  </w:style>
  <w:style w:type="paragraph" w:styleId="Recuodecorpodetexto2">
    <w:name w:val="Body Text Indent 2"/>
    <w:basedOn w:val="Normal"/>
    <w:pPr>
      <w:ind w:firstLine="2835"/>
      <w:jc w:val="both"/>
    </w:pPr>
    <w:rPr>
      <w:b/>
      <w:bCs/>
      <w:sz w:val="24"/>
    </w:rPr>
  </w:style>
  <w:style w:type="paragraph" w:customStyle="1" w:styleId="TextosemFormatao1">
    <w:name w:val="Texto sem Formatação1"/>
    <w:basedOn w:val="Normal"/>
    <w:rPr>
      <w:rFonts w:ascii="Courier New" w:hAnsi="Courier New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sz w:val="24"/>
    </w:rPr>
  </w:style>
  <w:style w:type="character" w:styleId="Nmerodepgina">
    <w:name w:val="page number"/>
    <w:basedOn w:val="Fontepargpadro"/>
  </w:style>
  <w:style w:type="paragraph" w:styleId="Corpodetexto3">
    <w:name w:val="Body Text 3"/>
    <w:basedOn w:val="Normal"/>
    <w:pPr>
      <w:ind w:right="707"/>
      <w:jc w:val="both"/>
    </w:pPr>
    <w:rPr>
      <w:sz w:val="28"/>
    </w:rPr>
  </w:style>
  <w:style w:type="paragraph" w:styleId="Recuodecorpodetexto3">
    <w:name w:val="Body Text Indent 3"/>
    <w:basedOn w:val="Normal"/>
    <w:pPr>
      <w:spacing w:line="360" w:lineRule="auto"/>
      <w:ind w:firstLine="2100"/>
      <w:jc w:val="both"/>
    </w:pPr>
    <w:rPr>
      <w:rFonts w:ascii="Arial" w:hAnsi="Arial"/>
      <w:sz w:val="24"/>
    </w:rPr>
  </w:style>
  <w:style w:type="paragraph" w:styleId="Textodebalo">
    <w:name w:val="Balloon Text"/>
    <w:basedOn w:val="Normal"/>
    <w:semiHidden/>
    <w:rsid w:val="00284B0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71127"/>
    <w:pPr>
      <w:ind w:left="720"/>
      <w:contextualSpacing/>
    </w:pPr>
  </w:style>
  <w:style w:type="paragraph" w:customStyle="1" w:styleId="Default">
    <w:name w:val="Default"/>
    <w:rsid w:val="00894B8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RodapChar">
    <w:name w:val="Rodapé Char"/>
    <w:basedOn w:val="Fontepargpadro"/>
    <w:link w:val="Rodap"/>
    <w:rsid w:val="001102D5"/>
  </w:style>
  <w:style w:type="character" w:customStyle="1" w:styleId="UnresolvedMention">
    <w:name w:val="Unresolved Mention"/>
    <w:basedOn w:val="Fontepargpadro"/>
    <w:uiPriority w:val="99"/>
    <w:semiHidden/>
    <w:unhideWhenUsed/>
    <w:rsid w:val="00D8033E"/>
    <w:rPr>
      <w:color w:val="605E5C"/>
      <w:shd w:val="clear" w:color="auto" w:fill="E1DFDD"/>
    </w:rPr>
  </w:style>
  <w:style w:type="paragraph" w:styleId="Subttulo">
    <w:name w:val="Subtitle"/>
    <w:basedOn w:val="Normal"/>
    <w:link w:val="SubttuloChar"/>
    <w:qFormat/>
    <w:rsid w:val="00973780"/>
    <w:pPr>
      <w:spacing w:line="360" w:lineRule="auto"/>
      <w:jc w:val="both"/>
    </w:pPr>
    <w:rPr>
      <w:sz w:val="24"/>
    </w:rPr>
  </w:style>
  <w:style w:type="character" w:customStyle="1" w:styleId="SubttuloChar">
    <w:name w:val="Subtítulo Char"/>
    <w:basedOn w:val="Fontepargpadro"/>
    <w:link w:val="Subttulo"/>
    <w:rsid w:val="00973780"/>
    <w:rPr>
      <w:sz w:val="24"/>
    </w:rPr>
  </w:style>
  <w:style w:type="paragraph" w:styleId="Textodenotaderodap">
    <w:name w:val="footnote text"/>
    <w:basedOn w:val="Normal"/>
    <w:link w:val="TextodenotaderodapChar"/>
    <w:unhideWhenUsed/>
    <w:rsid w:val="00973780"/>
  </w:style>
  <w:style w:type="character" w:customStyle="1" w:styleId="TextodenotaderodapChar">
    <w:name w:val="Texto de nota de rodapé Char"/>
    <w:basedOn w:val="Fontepargpadro"/>
    <w:link w:val="Textodenotaderodap"/>
    <w:rsid w:val="00973780"/>
  </w:style>
  <w:style w:type="character" w:styleId="Refdenotaderodap">
    <w:name w:val="footnote reference"/>
    <w:basedOn w:val="Fontepargpadro"/>
    <w:unhideWhenUsed/>
    <w:rsid w:val="00973780"/>
    <w:rPr>
      <w:vertAlign w:val="superscript"/>
    </w:rPr>
  </w:style>
  <w:style w:type="table" w:styleId="Tabelacomgrade">
    <w:name w:val="Table Grid"/>
    <w:basedOn w:val="Tabelanormal"/>
    <w:rsid w:val="00DD64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EA17D8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epag\Desktop\EXPENAL\NUSPEN\Timbres\TIMBRE%20-%20NUSPEN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E1AE2-0AD9-4095-A3A7-CE41DFC5E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TIMBRE - NUSPEN</Template>
  <TotalTime>4</TotalTime>
  <Pages>1</Pages>
  <Words>75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</vt:lpstr>
    </vt:vector>
  </TitlesOfParts>
  <Company>User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</dc:title>
  <dc:creator>Pedro Paulo Gasparini</dc:creator>
  <cp:lastModifiedBy>Mauricio Augusto Barbosa</cp:lastModifiedBy>
  <cp:revision>5</cp:revision>
  <cp:lastPrinted>2021-09-30T19:07:00Z</cp:lastPrinted>
  <dcterms:created xsi:type="dcterms:W3CDTF">2026-05-27T19:15:00Z</dcterms:created>
  <dcterms:modified xsi:type="dcterms:W3CDTF">2026-05-29T17:59:00Z</dcterms:modified>
</cp:coreProperties>
</file>